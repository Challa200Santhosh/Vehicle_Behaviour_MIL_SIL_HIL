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
</file>

<file path=word/comments.xml><?xml version="1.0" encoding="utf-8"?>
<w:comment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/>
</file>

<file path=word/commentsExtended.xml><?xml version="1.0" encoding="utf-8"?>
<w15:commentsEx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/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efaultTabStop w:val="720"/>
  <w:characterSpacingControl w:val="doNotCompress"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B4"/>
    <w:rsid w:val="00013639"/>
    <w:rsid w:val="0002062E"/>
    <w:rsid w:val="00020A9C"/>
    <w:rsid w:val="00047414"/>
    <w:rsid w:val="000649CD"/>
    <w:rsid w:val="00074D97"/>
    <w:rsid w:val="00076190"/>
    <w:rsid w:val="000A07D7"/>
    <w:rsid w:val="000B5671"/>
    <w:rsid w:val="000C10FA"/>
    <w:rsid w:val="001500CE"/>
    <w:rsid w:val="001A5846"/>
    <w:rsid w:val="001B2C56"/>
    <w:rsid w:val="001E2CCE"/>
    <w:rsid w:val="00236295"/>
    <w:rsid w:val="00285944"/>
    <w:rsid w:val="0029547F"/>
    <w:rsid w:val="002A75B9"/>
    <w:rsid w:val="002B5476"/>
    <w:rsid w:val="002B611D"/>
    <w:rsid w:val="0030391D"/>
    <w:rsid w:val="00336DE5"/>
    <w:rsid w:val="003408BD"/>
    <w:rsid w:val="00365AB4"/>
    <w:rsid w:val="003F13E8"/>
    <w:rsid w:val="003F3BFE"/>
    <w:rsid w:val="0042052C"/>
    <w:rsid w:val="00483A03"/>
    <w:rsid w:val="004D2B70"/>
    <w:rsid w:val="004E495E"/>
    <w:rsid w:val="004F0033"/>
    <w:rsid w:val="004F4E3D"/>
    <w:rsid w:val="00514F83"/>
    <w:rsid w:val="00524F97"/>
    <w:rsid w:val="00546078"/>
    <w:rsid w:val="005603B6"/>
    <w:rsid w:val="00561A28"/>
    <w:rsid w:val="005751A3"/>
    <w:rsid w:val="005B0A84"/>
    <w:rsid w:val="00615938"/>
    <w:rsid w:val="00627698"/>
    <w:rsid w:val="006518A0"/>
    <w:rsid w:val="006B4C7E"/>
    <w:rsid w:val="006C1FC4"/>
    <w:rsid w:val="006C740F"/>
    <w:rsid w:val="006C7F2B"/>
    <w:rsid w:val="006E5ADD"/>
    <w:rsid w:val="006F1490"/>
    <w:rsid w:val="00705040"/>
    <w:rsid w:val="007842AA"/>
    <w:rsid w:val="00785FB6"/>
    <w:rsid w:val="007A6E8C"/>
    <w:rsid w:val="00803C4D"/>
    <w:rsid w:val="0084654F"/>
    <w:rsid w:val="00854B9A"/>
    <w:rsid w:val="008A5D2F"/>
    <w:rsid w:val="008B16B3"/>
    <w:rsid w:val="008E3764"/>
    <w:rsid w:val="008F3E1C"/>
    <w:rsid w:val="00905F4D"/>
    <w:rsid w:val="0092200B"/>
    <w:rsid w:val="00945D15"/>
    <w:rsid w:val="00947361"/>
    <w:rsid w:val="0097614A"/>
    <w:rsid w:val="00980709"/>
    <w:rsid w:val="009949D5"/>
    <w:rsid w:val="009B08F0"/>
    <w:rsid w:val="009E7386"/>
    <w:rsid w:val="00A312F8"/>
    <w:rsid w:val="00A37855"/>
    <w:rsid w:val="00A611F4"/>
    <w:rsid w:val="00A61AE3"/>
    <w:rsid w:val="00A722CA"/>
    <w:rsid w:val="00A858A4"/>
    <w:rsid w:val="00AE483A"/>
    <w:rsid w:val="00AE518F"/>
    <w:rsid w:val="00AE5321"/>
    <w:rsid w:val="00B43491"/>
    <w:rsid w:val="00B82AC0"/>
    <w:rsid w:val="00BA6BE5"/>
    <w:rsid w:val="00BD043E"/>
    <w:rsid w:val="00BE3628"/>
    <w:rsid w:val="00C25155"/>
    <w:rsid w:val="00C50E5F"/>
    <w:rsid w:val="00CB1249"/>
    <w:rsid w:val="00CB43DD"/>
    <w:rsid w:val="00CC3912"/>
    <w:rsid w:val="00D03B22"/>
    <w:rsid w:val="00D40B1B"/>
    <w:rsid w:val="00D64F34"/>
    <w:rsid w:val="00D651FA"/>
    <w:rsid w:val="00D9038C"/>
    <w:rsid w:val="00DB35D1"/>
    <w:rsid w:val="00DC356C"/>
    <w:rsid w:val="00DD46C2"/>
    <w:rsid w:val="00EA42F8"/>
    <w:rsid w:val="00EC0E86"/>
    <w:rsid w:val="00EC258C"/>
    <w:rsid w:val="00EC4B1D"/>
    <w:rsid w:val="00EC6F20"/>
    <w:rsid w:val="00F0527D"/>
    <w:rsid w:val="00F167D8"/>
    <w:rsid w:val="00F3148F"/>
    <w:rsid w:val="00F43C96"/>
    <w:rsid w:val="00F701FC"/>
    <w:rsid w:val="00F77CFA"/>
    <w:rsid w:val="00F979CF"/>
    <w:rsid w:val="00FA19D2"/>
    <w:rsid w:val="00FB15B5"/>
    <w:rsid w:val="00FC1688"/>
    <w:rsid w:val="00FF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  <w14:docId w14:val="2A87C8BA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B5476"/>
  </w:style>
  <w:style w:styleId="Heading1" w:type="paragraph">
    <w:name w:val="heading 1"/>
    <w:basedOn w:val="Normal"/>
    <w:next w:val="Normal"/>
    <w:link w:val="Heading1Char"/>
    <w:uiPriority w:val="9"/>
    <w:qFormat/>
    <w:rsid w:val="004F4E3D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BD043E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751A3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5751A3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751A3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5751A3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751A3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751A3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5751A3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4F4E3D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PlaceholderText" w:type="character">
    <w:name w:val="Placeholder Text"/>
    <w:basedOn w:val="DefaultParagraphFont"/>
    <w:uiPriority w:val="99"/>
    <w:semiHidden/>
    <w:rsid w:val="004F4E3D"/>
    <w:rPr>
      <w:color w:val="808080"/>
    </w:rPr>
  </w:style>
  <w:style w:styleId="Title" w:type="paragraph">
    <w:name w:val="Title"/>
    <w:basedOn w:val="Normal"/>
    <w:next w:val="Normal"/>
    <w:link w:val="TitleChar"/>
    <w:uiPriority w:val="10"/>
    <w:qFormat/>
    <w:rsid w:val="00524F97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524F9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C258C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EC258C"/>
    <w:rPr>
      <w:color w:themeColor="text1" w:themeTint="A5" w:val="5A5A5A"/>
      <w:spacing w:val="15"/>
    </w:rPr>
  </w:style>
  <w:style w:styleId="Header" w:type="paragraph">
    <w:name w:val="header"/>
    <w:basedOn w:val="Normal"/>
    <w:link w:val="HeaderChar"/>
    <w:uiPriority w:val="99"/>
    <w:unhideWhenUsed/>
    <w:rsid w:val="0029547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29547F"/>
  </w:style>
  <w:style w:styleId="Footer" w:type="paragraph">
    <w:name w:val="footer"/>
    <w:basedOn w:val="Normal"/>
    <w:link w:val="FooterChar"/>
    <w:uiPriority w:val="99"/>
    <w:unhideWhenUsed/>
    <w:rsid w:val="0029547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29547F"/>
  </w:style>
  <w:style w:styleId="TOCHeading" w:type="paragraph">
    <w:name w:val="TOC Heading"/>
    <w:basedOn w:val="Heading1"/>
    <w:next w:val="Normal"/>
    <w:uiPriority w:val="39"/>
    <w:unhideWhenUsed/>
    <w:qFormat/>
    <w:rsid w:val="008A5D2F"/>
    <w:pPr>
      <w:outlineLvl w:val="9"/>
    </w:pPr>
    <w:rPr>
      <w:lang w:eastAsia="en-US"/>
    </w:rPr>
  </w:style>
  <w:style w:styleId="TableGrid" w:type="table">
    <w:name w:val="Table Grid"/>
    <w:basedOn w:val="TableNormal"/>
    <w:uiPriority w:val="39"/>
    <w:rsid w:val="0007619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2Char" w:type="character">
    <w:name w:val="Heading 2 Char"/>
    <w:basedOn w:val="DefaultParagraphFont"/>
    <w:link w:val="Heading2"/>
    <w:uiPriority w:val="9"/>
    <w:rsid w:val="00BD043E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CheckTitleStyle" w:type="paragraph">
    <w:name w:val="CheckTitleStyle"/>
    <w:basedOn w:val="Normal"/>
    <w:next w:val="Normal"/>
    <w:link w:val="CheckTitleStyleChar"/>
    <w:qFormat/>
    <w:rsid w:val="002B5476"/>
    <w:rPr>
      <w:rFonts w:ascii="Times New Roman" w:hAnsi="Times New Roman"/>
      <w:b/>
      <w:sz w:val="24"/>
    </w:rPr>
  </w:style>
  <w:style w:customStyle="1" w:styleId="FolderStyle" w:type="paragraph">
    <w:name w:val="FolderStyle"/>
    <w:basedOn w:val="Normal"/>
    <w:next w:val="Normal"/>
    <w:link w:val="FolderStyleChar"/>
    <w:qFormat/>
    <w:rsid w:val="008E3764"/>
    <w:rPr>
      <w:b/>
      <w:bCs/>
      <w:color w:val="800000"/>
      <w:sz w:val="24"/>
    </w:rPr>
  </w:style>
  <w:style w:customStyle="1" w:styleId="CheckTitleStyleChar" w:type="character">
    <w:name w:val="CheckTitleStyle Char"/>
    <w:basedOn w:val="DefaultParagraphFont"/>
    <w:link w:val="CheckTitleStyle"/>
    <w:rsid w:val="002B5476"/>
    <w:rPr>
      <w:rFonts w:ascii="Times New Roman" w:hAnsi="Times New Roman"/>
      <w:b/>
      <w:sz w:val="24"/>
    </w:rPr>
  </w:style>
  <w:style w:customStyle="1" w:styleId="FolderStyleChar" w:type="character">
    <w:name w:val="FolderStyle Char"/>
    <w:basedOn w:val="DefaultParagraphFont"/>
    <w:link w:val="FolderStyle"/>
    <w:rsid w:val="008E3764"/>
    <w:rPr>
      <w:b/>
      <w:bCs/>
      <w:color w:val="800000"/>
      <w:sz w:val="24"/>
    </w:rPr>
  </w:style>
  <w:style w:customStyle="1" w:styleId="Heading3Char" w:type="character">
    <w:name w:val="Heading 3 Char"/>
    <w:basedOn w:val="DefaultParagraphFont"/>
    <w:link w:val="Heading3"/>
    <w:uiPriority w:val="9"/>
    <w:rsid w:val="005751A3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5751A3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5751A3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5751A3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5751A3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5751A3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5751A3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70504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05040"/>
    <w:rPr>
      <w:rFonts w:ascii="Segoe UI" w:cs="Segoe UI" w:hAnsi="Segoe UI"/>
      <w:sz w:val="18"/>
      <w:szCs w:val="18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77">
              <w:marLeft w:val="3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3357">
                      <w:marLeft w:val="2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5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8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3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commentsId1" Target="comments.xml" Type="http://schemas.openxmlformats.org/officeDocument/2006/relationships/comments"/>
  <Relationship Id="commentsInfoId1" Target="commentsExtended.xml" Type="http://schemas.microsoft.com/office/2011/relationships/commentsExtended"/>
  <Relationship Id="numberingId1" Target="numbering.xml" Type="http://schemas.openxmlformats.org/officeDocument/2006/relationships/numbering"/>
  <Relationship Id="rId1" Target="../customXml/item1.xml" Type="http://schemas.openxmlformats.org/officeDocument/2006/relationships/customXml"/>
  <Relationship Id="rId10" Target="media/image4.png" Type="http://schemas.openxmlformats.org/officeDocument/2006/relationships/image"/>
  <Relationship Id="rId11" Target="media/image5.png" Type="http://schemas.openxmlformats.org/officeDocument/2006/relationships/image"/>
  <Relationship Id="rId12" Target="media/image6.png" Type="http://schemas.openxmlformats.org/officeDocument/2006/relationships/image"/>
  <Relationship Id="rId13" Target="media/image7.png" Type="http://schemas.openxmlformats.org/officeDocument/2006/relationships/image"/>
  <Relationship Id="rId18" Target="fontTable.xml" Type="http://schemas.openxmlformats.org/officeDocument/2006/relationships/fontTable"/>
  <Relationship Id="rId2" Target="styles.xml" Type="http://schemas.openxmlformats.org/officeDocument/2006/relationships/styles"/>
  <Relationship Id="rId20" Target="theme/theme1.xml" Type="http://schemas.openxmlformats.org/officeDocument/2006/relationships/theme"/>
  <Relationship Id="rId3" Target="settings.xml" Type="http://schemas.openxmlformats.org/officeDocument/2006/relationships/settings"/>
  <Relationship Id="rId4" Target="webSettings.xml" Type="http://schemas.openxmlformats.org/officeDocument/2006/relationships/webSettings"/>
  <Relationship Id="rId7" Target="media/image1.png" Type="http://schemas.openxmlformats.org/officeDocument/2006/relationships/image"/>
  <Relationship Id="rId8" Target="media/image2.png" Type="http://schemas.openxmlformats.org/officeDocument/2006/relationships/image"/>
  <Relationship Id="rId9" Target="media/image3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83C5C-CDE5-4F25-AAB1-62F7D50A5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default.dotx</Template>
  <TotalTime>1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MathWorks Inc.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Narahari</dc:creator>
  <cp:keywords/>
  <dc:description/>
  <cp:lastModifiedBy>Shreyas Narahari</cp:lastModifiedBy>
  <cp:revision>2</cp:revision>
  <cp:lastPrinted>2015-03-10T20:18:00Z</cp:lastPrinted>
  <dcterms:created xsi:type="dcterms:W3CDTF">2023-04-06T05:27:00Z</dcterms:created>
  <dcterms:modified xsi:type="dcterms:W3CDTF">2023-04-06T06:01:00Z</dcterms:modified>
</cp:coreProperties>
</file>